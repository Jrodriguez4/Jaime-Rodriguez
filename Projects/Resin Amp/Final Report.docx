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B0F" w:rsidRPr="00D27B0F" w:rsidRDefault="00D27B0F">
      <w:pPr>
        <w:pStyle w:val="Title"/>
        <w:rPr>
          <w:sz w:val="22"/>
          <w:szCs w:val="22"/>
        </w:rPr>
      </w:pPr>
      <w:r w:rsidRPr="00D27B0F">
        <w:rPr>
          <w:sz w:val="22"/>
          <w:szCs w:val="22"/>
        </w:rPr>
        <w:t>Jaime Rodriguez</w:t>
      </w:r>
    </w:p>
    <w:p w:rsidR="00D27B0F" w:rsidRPr="00D27B0F" w:rsidRDefault="00D27B0F" w:rsidP="00D27B0F">
      <w:r>
        <w:t>ECE 421</w:t>
      </w:r>
    </w:p>
    <w:p w:rsidR="00D55DB2" w:rsidRDefault="00122712">
      <w:pPr>
        <w:pStyle w:val="Title"/>
      </w:pPr>
      <w:r>
        <w:t xml:space="preserve">Head Phone Amplifier Design </w:t>
      </w:r>
    </w:p>
    <w:p w:rsidR="00D55DB2" w:rsidRDefault="00122712" w:rsidP="00122712">
      <w:pPr>
        <w:pStyle w:val="Heading1"/>
        <w:numPr>
          <w:ilvl w:val="0"/>
          <w:numId w:val="0"/>
        </w:numPr>
        <w:ind w:left="432" w:hanging="432"/>
      </w:pPr>
      <w:r>
        <w:t>Introduction</w:t>
      </w:r>
    </w:p>
    <w:p w:rsidR="00D55DB2" w:rsidRDefault="00D55DB2"/>
    <w:p w:rsidR="00122712" w:rsidRDefault="00122712">
      <w:r>
        <w:tab/>
        <w:t>The specifications for this amplifier</w:t>
      </w:r>
      <w:r w:rsidR="00D27B0F">
        <w:t xml:space="preserve"> included.</w:t>
      </w:r>
    </w:p>
    <w:p w:rsidR="00122712" w:rsidRDefault="00122712" w:rsidP="00122712">
      <w:pPr>
        <w:pStyle w:val="ListParagraph"/>
        <w:numPr>
          <w:ilvl w:val="0"/>
          <w:numId w:val="13"/>
        </w:numPr>
      </w:pPr>
      <w:r>
        <w:t>Input resistance of 1K ohm’s or greater.</w:t>
      </w:r>
    </w:p>
    <w:p w:rsidR="00122712" w:rsidRDefault="00122712" w:rsidP="00122712">
      <w:pPr>
        <w:pStyle w:val="ListParagraph"/>
        <w:numPr>
          <w:ilvl w:val="0"/>
          <w:numId w:val="13"/>
        </w:numPr>
      </w:pPr>
      <w:r>
        <w:t>Output resistance of 32  ohm’s</w:t>
      </w:r>
    </w:p>
    <w:p w:rsidR="00122712" w:rsidRDefault="00122712" w:rsidP="00122712">
      <w:pPr>
        <w:pStyle w:val="ListParagraph"/>
        <w:numPr>
          <w:ilvl w:val="0"/>
          <w:numId w:val="13"/>
        </w:numPr>
      </w:pPr>
      <w:r>
        <w:t>Power out of 100 mWatt’s or greater.</w:t>
      </w:r>
    </w:p>
    <w:p w:rsidR="00122712" w:rsidRDefault="00122712" w:rsidP="00122712">
      <w:pPr>
        <w:pStyle w:val="ListParagraph"/>
        <w:numPr>
          <w:ilvl w:val="0"/>
          <w:numId w:val="13"/>
        </w:numPr>
      </w:pPr>
      <w:r>
        <w:t>Gain of 10dB</w:t>
      </w:r>
    </w:p>
    <w:p w:rsidR="00122712" w:rsidRDefault="00122712" w:rsidP="00D27B0F">
      <w:pPr>
        <w:pStyle w:val="ListParagraph"/>
        <w:numPr>
          <w:ilvl w:val="0"/>
          <w:numId w:val="13"/>
        </w:numPr>
      </w:pPr>
      <w:r>
        <w:t>Bandwidth of 100 Hz – 20K Hz.</w:t>
      </w:r>
    </w:p>
    <w:p w:rsidR="006B1FCB" w:rsidRDefault="006B1FCB" w:rsidP="006B1FCB">
      <w:r>
        <w:t>Note: please skip to page 5 for Final report unless you need to review.</w:t>
      </w:r>
    </w:p>
    <w:p w:rsidR="005C11FE" w:rsidRPr="005C11FE" w:rsidRDefault="005C11FE" w:rsidP="005C11FE">
      <w:pPr>
        <w:rPr>
          <w:rFonts w:asciiTheme="majorHAnsi" w:hAnsiTheme="majorHAnsi"/>
          <w:b/>
          <w:sz w:val="36"/>
          <w:szCs w:val="36"/>
        </w:rPr>
      </w:pPr>
      <w:r w:rsidRPr="005C11FE">
        <w:rPr>
          <w:rFonts w:asciiTheme="majorHAnsi" w:hAnsiTheme="majorHAnsi"/>
          <w:b/>
          <w:sz w:val="36"/>
          <w:szCs w:val="36"/>
        </w:rPr>
        <w:t>Gain Stage</w:t>
      </w:r>
    </w:p>
    <w:p w:rsidR="00C50010" w:rsidRDefault="00122712" w:rsidP="00122712">
      <w:pPr>
        <w:ind w:left="405" w:firstLine="303"/>
      </w:pPr>
      <w:r>
        <w:rPr>
          <w:noProof/>
          <w:lang w:eastAsia="en-US"/>
        </w:rPr>
        <w:drawing>
          <wp:anchor distT="0" distB="0" distL="114300" distR="114300" simplePos="0" relativeHeight="251643904" behindDoc="1" locked="0" layoutInCell="1" allowOverlap="1" wp14:anchorId="20C314E4" wp14:editId="770535C8">
            <wp:simplePos x="0" y="0"/>
            <wp:positionH relativeFrom="margin">
              <wp:align>left</wp:align>
            </wp:positionH>
            <wp:positionV relativeFrom="paragraph">
              <wp:posOffset>1190625</wp:posOffset>
            </wp:positionV>
            <wp:extent cx="2435860" cy="2695575"/>
            <wp:effectExtent l="0" t="0" r="2540" b="9525"/>
            <wp:wrapTight wrapText="bothSides">
              <wp:wrapPolygon edited="0">
                <wp:start x="0" y="0"/>
                <wp:lineTo x="0" y="21524"/>
                <wp:lineTo x="21454" y="21524"/>
                <wp:lineTo x="21454" y="0"/>
                <wp:lineTo x="0" y="0"/>
              </wp:wrapPolygon>
            </wp:wrapTight>
            <wp:docPr id="2" name="Picture 2" descr="\\khensu\Home07\jaime4\Desktop\Headphone amp2\Headphone amp2\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ensu\Home07\jaime4\Desktop\Headphone amp2\Headphone amp2\Slid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5860" cy="2695575"/>
                    </a:xfrm>
                    <a:prstGeom prst="rect">
                      <a:avLst/>
                    </a:prstGeom>
                    <a:noFill/>
                    <a:ln>
                      <a:noFill/>
                    </a:ln>
                  </pic:spPr>
                </pic:pic>
              </a:graphicData>
            </a:graphic>
            <wp14:sizeRelH relativeFrom="page">
              <wp14:pctWidth>0</wp14:pctWidth>
            </wp14:sizeRelH>
            <wp14:sizeRelV relativeFrom="page">
              <wp14:pctHeight>0</wp14:pctHeight>
            </wp14:sizeRelV>
          </wp:anchor>
        </w:drawing>
      </w:r>
      <w:r>
        <w:t>I began this problem by thinking about the difficulties that this amplifier design need</w:t>
      </w:r>
      <w:r w:rsidR="008741A8">
        <w:t>ed to overcome. T</w:t>
      </w:r>
      <w:r>
        <w:t xml:space="preserve">he </w:t>
      </w:r>
      <w:r w:rsidR="00C50010">
        <w:t>gain needed is very</w:t>
      </w:r>
      <w:r w:rsidR="008741A8">
        <w:t xml:space="preserve"> easy to achieve using a C-E npn</w:t>
      </w:r>
      <w:r w:rsidR="00C50010">
        <w:t xml:space="preserve"> transistor but being able to drive a load of 32 ohms with just one transistor</w:t>
      </w:r>
      <w:r w:rsidR="008741A8">
        <w:t xml:space="preserve"> seems pretty difficult, so</w:t>
      </w:r>
      <w:r w:rsidR="00C50010">
        <w:t xml:space="preserve"> I immediately knew that this would be a two stage amplifier design. I began </w:t>
      </w:r>
      <w:r w:rsidR="008741A8">
        <w:t>by</w:t>
      </w:r>
      <w:r w:rsidR="00C50010">
        <w:t xml:space="preserve"> creati</w:t>
      </w:r>
      <w:r w:rsidR="008741A8">
        <w:t>ng the gain stage first and turning</w:t>
      </w:r>
      <w:r w:rsidR="00C50010">
        <w:t xml:space="preserve"> on the transistor, I arbitrarily chose values that would make my calculations easy. I also picked 9V as my voltage source because if my design was successful I would eventually like to realize my design and build it as a portable amplifier.</w:t>
      </w:r>
    </w:p>
    <w:p w:rsidR="00F62E52" w:rsidRDefault="00F03423" w:rsidP="008741A8">
      <w:pPr>
        <w:ind w:left="405" w:firstLine="303"/>
      </w:pPr>
      <w:r>
        <w:t>In all my calculations I used standard values for β</w:t>
      </w:r>
      <w:r w:rsidR="000E37F7">
        <w:t xml:space="preserve">,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w:t>
      </w:r>
      <w:r w:rsidR="00F62E52">
        <w:t xml:space="preserve">and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 picked my Ic to be 10mA to ease my calculations and I also chose my output swing to be from 5v to 1v. </w:t>
      </w:r>
      <w:r w:rsidR="000E37F7">
        <w:t xml:space="preserve"> This made it easy </w:t>
      </w:r>
      <w:r>
        <w:t xml:space="preserve">to find values </w:t>
      </w:r>
      <w:r w:rsidR="000E37F7">
        <w:t>for Rc and Re. knowing that I need the base to be .7V higher than at Ve and that ib = (Ic/100) I</w:t>
      </w:r>
      <w:r w:rsidR="008741A8">
        <w:t xml:space="preserve"> was</w:t>
      </w:r>
      <w:r w:rsidR="000E37F7">
        <w:t xml:space="preserve"> </w:t>
      </w:r>
      <w:r w:rsidR="008741A8">
        <w:t xml:space="preserve">able to </w:t>
      </w:r>
      <w:r w:rsidR="000E37F7">
        <w:t>create a voltage divider to meet this need.</w:t>
      </w:r>
      <w:r w:rsidR="008741A8">
        <w:t xml:space="preserve"> </w:t>
      </w:r>
      <w:r w:rsidR="000E37F7">
        <w:t>Now that I had the transistor turned on, I knew that gain was dependent on RL because of</w:t>
      </w:r>
      <w:r w:rsidR="00F62E52">
        <w:t>:</w:t>
      </w:r>
    </w:p>
    <w:p w:rsidR="000E37F7" w:rsidRDefault="000E37F7" w:rsidP="00F62E52">
      <w:pPr>
        <w:ind w:left="405" w:firstLine="303"/>
        <w:jc w:val="center"/>
      </w:pPr>
      <m:oMath>
        <m:r>
          <w:rPr>
            <w:rFonts w:ascii="Cambria Math" w:hAnsi="Cambria Math"/>
            <w:sz w:val="28"/>
            <w:szCs w:val="28"/>
          </w:rPr>
          <m:t xml:space="preserve">Av= </m:t>
        </m:r>
        <m:f>
          <m:fPr>
            <m:ctrlPr>
              <w:rPr>
                <w:rFonts w:ascii="Cambria Math" w:hAnsi="Cambria Math"/>
                <w:i/>
                <w:sz w:val="28"/>
                <w:szCs w:val="28"/>
              </w:rPr>
            </m:ctrlPr>
          </m:fPr>
          <m:num>
            <m:r>
              <w:rPr>
                <w:rFonts w:ascii="Cambria Math" w:hAnsi="Cambria Math"/>
                <w:sz w:val="28"/>
                <w:szCs w:val="28"/>
              </w:rPr>
              <m:t>gm*(Rc//RL)</m:t>
            </m:r>
          </m:num>
          <m:den>
            <m:r>
              <w:rPr>
                <w:rFonts w:ascii="Cambria Math" w:hAnsi="Cambria Math"/>
                <w:sz w:val="28"/>
                <w:szCs w:val="28"/>
              </w:rPr>
              <m:t>1+gm*Re</m:t>
            </m:r>
          </m:den>
        </m:f>
      </m:oMath>
      <w:r>
        <w:t xml:space="preserve">  </w:t>
      </w:r>
    </w:p>
    <w:p w:rsidR="000E37F7" w:rsidRDefault="000E37F7" w:rsidP="00122712">
      <w:pPr>
        <w:ind w:left="405" w:firstLine="303"/>
      </w:pPr>
      <w:r>
        <w:t xml:space="preserve">I already have all the values needed in the equation above except for RL, so I set this equation equal </w:t>
      </w:r>
      <w:r w:rsidR="00F62E52">
        <w:t xml:space="preserve">to 3.2 which is around the gain of </w:t>
      </w:r>
      <w:r>
        <w:t>about 10dB</w:t>
      </w:r>
      <w:r w:rsidR="00F62E52">
        <w:t>, and solved for RL (2K ohms). Th</w:t>
      </w:r>
      <w:r w:rsidR="008741A8">
        <w:t>is value of RL needs to be the I</w:t>
      </w:r>
      <w:r w:rsidR="00F62E52">
        <w:t>nput resistance of my output stage for my gain to be</w:t>
      </w:r>
      <w:r w:rsidR="00D27B0F">
        <w:t xml:space="preserve"> </w:t>
      </w:r>
      <w:r w:rsidR="00F62E52">
        <w:t>10dB.</w:t>
      </w:r>
    </w:p>
    <w:p w:rsidR="008741A8" w:rsidRDefault="008741A8" w:rsidP="00122712">
      <w:pPr>
        <w:ind w:left="405" w:firstLine="303"/>
      </w:pPr>
    </w:p>
    <w:p w:rsidR="00F62E52" w:rsidRPr="005C11FE" w:rsidRDefault="005C11FE" w:rsidP="005C11FE">
      <w:pPr>
        <w:rPr>
          <w:rFonts w:asciiTheme="majorHAnsi" w:hAnsiTheme="majorHAnsi"/>
          <w:b/>
          <w:sz w:val="36"/>
          <w:szCs w:val="36"/>
        </w:rPr>
      </w:pPr>
      <w:r>
        <w:rPr>
          <w:rFonts w:asciiTheme="majorHAnsi" w:hAnsiTheme="majorHAnsi"/>
          <w:b/>
          <w:sz w:val="36"/>
          <w:szCs w:val="36"/>
        </w:rPr>
        <w:t>Output</w:t>
      </w:r>
      <w:r w:rsidRPr="005C11FE">
        <w:rPr>
          <w:rFonts w:asciiTheme="majorHAnsi" w:hAnsiTheme="majorHAnsi"/>
          <w:b/>
          <w:sz w:val="36"/>
          <w:szCs w:val="36"/>
        </w:rPr>
        <w:t xml:space="preserve"> Stage</w:t>
      </w:r>
    </w:p>
    <w:p w:rsidR="0015070F" w:rsidRDefault="00D27B0F" w:rsidP="0015070F">
      <w:pPr>
        <w:ind w:left="405" w:firstLine="303"/>
      </w:pPr>
      <w:r>
        <w:t xml:space="preserve"> In creating my output stage, I decided to go with complementary push pull pair discussed in class, this topology </w:t>
      </w:r>
      <w:r w:rsidR="005C11FE">
        <w:t>works off the concept that when an Ac input signal is coming in, the positive voltages from that signal</w:t>
      </w:r>
      <w:r w:rsidR="008741A8">
        <w:t>,</w:t>
      </w:r>
      <w:r w:rsidR="005C11FE">
        <w:t xml:space="preserve"> begi</w:t>
      </w:r>
      <w:r w:rsidR="008741A8">
        <w:t>n turning on the NPN transistor</w:t>
      </w:r>
      <w:r w:rsidR="005C11FE">
        <w:t xml:space="preserve"> and in contrast the PN</w:t>
      </w:r>
      <w:r w:rsidR="0015070F">
        <w:t>P transistor begins turning off,</w:t>
      </w:r>
      <w:r w:rsidR="005C11FE">
        <w:t xml:space="preserve"> These behavior is also reversed as the inpu</w:t>
      </w:r>
      <w:r w:rsidR="0015070F">
        <w:t>t signal hits negative voltages pushing and pulling the transistors more on or off.</w:t>
      </w:r>
    </w:p>
    <w:p w:rsidR="00A43487" w:rsidRDefault="00A43487" w:rsidP="0015070F">
      <w:pPr>
        <w:ind w:left="405" w:firstLine="303"/>
      </w:pPr>
      <w:r>
        <w:rPr>
          <w:noProof/>
          <w:lang w:eastAsia="en-US"/>
        </w:rPr>
        <w:drawing>
          <wp:anchor distT="0" distB="0" distL="114300" distR="114300" simplePos="0" relativeHeight="251644928" behindDoc="1" locked="0" layoutInCell="1" allowOverlap="1" wp14:anchorId="4963FDDD" wp14:editId="1C0EDB82">
            <wp:simplePos x="0" y="0"/>
            <wp:positionH relativeFrom="column">
              <wp:posOffset>4086225</wp:posOffset>
            </wp:positionH>
            <wp:positionV relativeFrom="paragraph">
              <wp:posOffset>604520</wp:posOffset>
            </wp:positionV>
            <wp:extent cx="2381250" cy="2981325"/>
            <wp:effectExtent l="0" t="0" r="0" b="9525"/>
            <wp:wrapTight wrapText="bothSides">
              <wp:wrapPolygon edited="0">
                <wp:start x="0" y="0"/>
                <wp:lineTo x="0" y="21531"/>
                <wp:lineTo x="21427" y="21531"/>
                <wp:lineTo x="21427" y="0"/>
                <wp:lineTo x="0" y="0"/>
              </wp:wrapPolygon>
            </wp:wrapTight>
            <wp:docPr id="5" name="Picture 5" descr="\\khensu\Home07\jaime4\Desktop\Headphone amp2\Headphone amp2\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ensu\Home07\jaime4\Desktop\Headphone amp2\Headphone amp2\Slid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5070F">
        <w:t xml:space="preserve">The resistors R3, and R4 need to equal each other and in series they define the input resistance of this stage, which from my previous calculations needs to be around 2K to give me the desired gain of 10dB, so I decided to make each one around 1K.  </w:t>
      </w:r>
      <w:r>
        <w:t>There needs to be a</w:t>
      </w:r>
      <w:r w:rsidR="00975857">
        <w:t xml:space="preserve"> </w:t>
      </w:r>
      <w:r w:rsidR="0015070F">
        <w:t xml:space="preserve">power output of </w:t>
      </w:r>
      <w:r>
        <w:t>100mW</w:t>
      </w:r>
      <w:r w:rsidR="00975857">
        <w:t>, and with a source of 9V</w:t>
      </w:r>
      <w:r>
        <w:t xml:space="preserve"> the</w:t>
      </w:r>
      <w:r w:rsidR="00975857">
        <w:t xml:space="preserve"> output current </w:t>
      </w:r>
      <w:r>
        <w:t>needs to be i</w:t>
      </w:r>
      <w:r w:rsidR="00975857">
        <w:t>=11mA using (P=VI)</w:t>
      </w:r>
      <w:r>
        <w:t>.</w:t>
      </w:r>
    </w:p>
    <w:p w:rsidR="00F52B4D" w:rsidRDefault="00975857" w:rsidP="00F52B4D">
      <w:pPr>
        <w:ind w:left="405" w:firstLine="303"/>
      </w:pPr>
      <w:r>
        <w:t xml:space="preserve"> </w:t>
      </w:r>
      <w:r w:rsidR="00A43487">
        <w:t>T</w:t>
      </w:r>
      <w:r>
        <w:t>he efficiency of the amplifier will probably loss two thirds of its power so I decided to design this stage with 30mA for my Iq (current through Q1, and Q2)</w:t>
      </w:r>
      <w:r w:rsidR="00A43487">
        <w:t>, because there is a voltage drop of about 2.1V between the three diodes and about 1.4V through the transistor pair that difference needs to be made up across R1 and R2 so (.7V = R*30mA). R becomes 23 ohms divided into 2.</w:t>
      </w:r>
      <w:r w:rsidR="00F52B4D">
        <w:t xml:space="preserve">  Capacitors where also added to this design to lock ac signals but omitted to simplify figures.</w:t>
      </w:r>
    </w:p>
    <w:p w:rsidR="00F52B4D" w:rsidRDefault="00F52B4D" w:rsidP="00F52B4D">
      <w:pPr>
        <w:ind w:left="405" w:firstLine="303"/>
      </w:pPr>
    </w:p>
    <w:p w:rsidR="00890BF9" w:rsidRDefault="00890BF9" w:rsidP="00890BF9">
      <w:pPr>
        <w:rPr>
          <w:rFonts w:asciiTheme="majorHAnsi" w:hAnsiTheme="majorHAnsi"/>
          <w:b/>
          <w:sz w:val="36"/>
          <w:szCs w:val="36"/>
        </w:rPr>
      </w:pPr>
      <w:r>
        <w:rPr>
          <w:rFonts w:asciiTheme="majorHAnsi" w:hAnsiTheme="majorHAnsi"/>
          <w:b/>
          <w:sz w:val="36"/>
          <w:szCs w:val="36"/>
        </w:rPr>
        <w:t>Ltspice Simulation</w:t>
      </w:r>
    </w:p>
    <w:p w:rsidR="00FB1316" w:rsidRDefault="00BF645A" w:rsidP="008741A8">
      <w:pPr>
        <w:ind w:firstLine="405"/>
      </w:pPr>
      <w:r>
        <w:rPr>
          <w:noProof/>
          <w:lang w:eastAsia="en-US"/>
        </w:rPr>
        <w:drawing>
          <wp:anchor distT="0" distB="0" distL="114300" distR="114300" simplePos="0" relativeHeight="251654144" behindDoc="1" locked="0" layoutInCell="1" allowOverlap="1" wp14:anchorId="2ACDA92A" wp14:editId="2EDF769E">
            <wp:simplePos x="0" y="0"/>
            <wp:positionH relativeFrom="margin">
              <wp:align>left</wp:align>
            </wp:positionH>
            <wp:positionV relativeFrom="paragraph">
              <wp:posOffset>1029240</wp:posOffset>
            </wp:positionV>
            <wp:extent cx="2263140" cy="1903730"/>
            <wp:effectExtent l="0" t="0" r="3810" b="1270"/>
            <wp:wrapTight wrapText="bothSides">
              <wp:wrapPolygon edited="0">
                <wp:start x="0" y="0"/>
                <wp:lineTo x="0" y="21398"/>
                <wp:lineTo x="21455" y="21398"/>
                <wp:lineTo x="214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3140" cy="1903730"/>
                    </a:xfrm>
                    <a:prstGeom prst="rect">
                      <a:avLst/>
                    </a:prstGeom>
                  </pic:spPr>
                </pic:pic>
              </a:graphicData>
            </a:graphic>
            <wp14:sizeRelH relativeFrom="page">
              <wp14:pctWidth>0</wp14:pctWidth>
            </wp14:sizeRelH>
            <wp14:sizeRelV relativeFrom="page">
              <wp14:pctHeight>0</wp14:pctHeight>
            </wp14:sizeRelV>
          </wp:anchor>
        </w:drawing>
      </w:r>
      <w:r w:rsidR="00890BF9">
        <w:t>In simulating my design I quickly found that my design didn’t work out exactly as I expecte</w:t>
      </w:r>
      <w:r w:rsidR="00FB1316">
        <w:t>d mostly because the models in Ltspice had differently characteristic values like beta then the ones values I used for my calculations</w:t>
      </w:r>
      <w:r w:rsidR="0031540F">
        <w:t xml:space="preserve"> and the diode also had different voltage </w:t>
      </w:r>
      <w:r>
        <w:t>drops then what I used,</w:t>
      </w:r>
      <w:r w:rsidR="00FB1316">
        <w:t xml:space="preserve"> these required me to play around with some of my </w:t>
      </w:r>
      <w:r w:rsidR="0031540F">
        <w:t>resistor values</w:t>
      </w:r>
      <w:r w:rsidR="00FB1316">
        <w:t xml:space="preserve">, I found </w:t>
      </w:r>
      <w:r w:rsidR="0031540F">
        <w:t>that the current values that I chose wh</w:t>
      </w:r>
      <w:r>
        <w:t>ere very close to what I picked. Using two tone simulation I also found that the distortion was reasonable as my 3</w:t>
      </w:r>
      <w:r w:rsidRPr="00BF645A">
        <w:rPr>
          <w:vertAlign w:val="superscript"/>
        </w:rPr>
        <w:t>rd</w:t>
      </w:r>
      <w:r>
        <w:t xml:space="preserve"> order products where about -40dBc, but I found that adjusting the gain could would also greatly affect distortion so the higher gain the more distortion as the output signal began reaching its clipping voltage. All required specifications where meet the only problem I wasn’t able to solve was a small offset of around 100mV at a high amplitude of 800mV, I was able to adjust the voltage diver in my gain stage to decrease the offset but not enough</w:t>
      </w:r>
      <w:r w:rsidR="008741A8">
        <w:t xml:space="preserve"> to completely remove it.</w:t>
      </w:r>
      <w:r>
        <w:t xml:space="preserve"> </w:t>
      </w:r>
    </w:p>
    <w:p w:rsidR="00890BF9" w:rsidRPr="006B1FCB" w:rsidRDefault="00FB1316" w:rsidP="006B1FCB">
      <w:pPr>
        <w:ind w:firstLine="405"/>
        <w:rPr>
          <w:rFonts w:asciiTheme="majorHAnsi" w:hAnsiTheme="majorHAnsi"/>
          <w:b/>
          <w:sz w:val="36"/>
          <w:szCs w:val="36"/>
        </w:rPr>
      </w:pPr>
      <w:r>
        <w:t xml:space="preserve"> </w:t>
      </w:r>
    </w:p>
    <w:p w:rsidR="00F52B4D" w:rsidRDefault="00F52B4D" w:rsidP="00F52B4D">
      <w:pPr>
        <w:ind w:left="405" w:firstLine="303"/>
      </w:pPr>
      <w:r>
        <w:rPr>
          <w:noProof/>
          <w:lang w:eastAsia="en-US"/>
        </w:rPr>
        <w:lastRenderedPageBreak/>
        <w:drawing>
          <wp:anchor distT="0" distB="0" distL="114300" distR="114300" simplePos="0" relativeHeight="251645952" behindDoc="1" locked="0" layoutInCell="1" allowOverlap="1" wp14:anchorId="7AD987DD" wp14:editId="063E2F43">
            <wp:simplePos x="0" y="0"/>
            <wp:positionH relativeFrom="margin">
              <wp:posOffset>-1301750</wp:posOffset>
            </wp:positionH>
            <wp:positionV relativeFrom="paragraph">
              <wp:posOffset>1562100</wp:posOffset>
            </wp:positionV>
            <wp:extent cx="8973185" cy="5861685"/>
            <wp:effectExtent l="0" t="6350" r="0" b="0"/>
            <wp:wrapTight wrapText="bothSides">
              <wp:wrapPolygon edited="0">
                <wp:start x="-15" y="21577"/>
                <wp:lineTo x="21537" y="21577"/>
                <wp:lineTo x="21537" y="96"/>
                <wp:lineTo x="-15" y="96"/>
                <wp:lineTo x="-15" y="21577"/>
              </wp:wrapPolygon>
            </wp:wrapTight>
            <wp:docPr id="6" name="Picture 6" descr="\\khensu\Home07\jaime4\Desktop\Headphone amp2\Headphone amp2\Screen Shot 2014-11-09 at 10.4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ensu\Home07\jaime4\Desktop\Headphone amp2\Headphone amp2\Screen Shot 2014-11-09 at 10.47.0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973185" cy="58616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F52B4D" w:rsidRDefault="00D2520C" w:rsidP="0015070F">
      <w:pPr>
        <w:ind w:left="405" w:firstLine="303"/>
      </w:pPr>
      <w:r>
        <w:rPr>
          <w:noProof/>
          <w:lang w:eastAsia="en-US"/>
        </w:rPr>
        <w:lastRenderedPageBreak/>
        <mc:AlternateContent>
          <mc:Choice Requires="wpg">
            <w:drawing>
              <wp:anchor distT="0" distB="0" distL="114300" distR="114300" simplePos="0" relativeHeight="251653120" behindDoc="0" locked="0" layoutInCell="1" allowOverlap="1">
                <wp:simplePos x="0" y="0"/>
                <wp:positionH relativeFrom="column">
                  <wp:posOffset>-423081</wp:posOffset>
                </wp:positionH>
                <wp:positionV relativeFrom="paragraph">
                  <wp:posOffset>6824</wp:posOffset>
                </wp:positionV>
                <wp:extent cx="6790294" cy="8215726"/>
                <wp:effectExtent l="0" t="0" r="0" b="0"/>
                <wp:wrapTight wrapText="bothSides">
                  <wp:wrapPolygon edited="0">
                    <wp:start x="0" y="0"/>
                    <wp:lineTo x="0" y="10017"/>
                    <wp:lineTo x="10787" y="10418"/>
                    <wp:lineTo x="0" y="11169"/>
                    <wp:lineTo x="0" y="21537"/>
                    <wp:lineTo x="10787" y="21537"/>
                    <wp:lineTo x="16544" y="21537"/>
                    <wp:lineTo x="21513" y="21236"/>
                    <wp:lineTo x="21513" y="10568"/>
                    <wp:lineTo x="21150" y="10568"/>
                    <wp:lineTo x="21513" y="10267"/>
                    <wp:lineTo x="21513" y="0"/>
                    <wp:lineTo x="0" y="0"/>
                  </wp:wrapPolygon>
                </wp:wrapTight>
                <wp:docPr id="4" name="Group 4"/>
                <wp:cNvGraphicFramePr/>
                <a:graphic xmlns:a="http://schemas.openxmlformats.org/drawingml/2006/main">
                  <a:graphicData uri="http://schemas.microsoft.com/office/word/2010/wordprocessingGroup">
                    <wpg:wgp>
                      <wpg:cNvGrpSpPr/>
                      <wpg:grpSpPr>
                        <a:xfrm>
                          <a:off x="0" y="0"/>
                          <a:ext cx="6790294" cy="8215726"/>
                          <a:chOff x="0" y="0"/>
                          <a:chExt cx="6790294" cy="8215726"/>
                        </a:xfrm>
                      </wpg:grpSpPr>
                      <wpg:grpSp>
                        <wpg:cNvPr id="3" name="Group 3"/>
                        <wpg:cNvGrpSpPr/>
                        <wpg:grpSpPr>
                          <a:xfrm>
                            <a:off x="0" y="0"/>
                            <a:ext cx="6790294" cy="8215726"/>
                            <a:chOff x="0" y="0"/>
                            <a:chExt cx="6790294" cy="8215726"/>
                          </a:xfrm>
                        </wpg:grpSpPr>
                        <pic:pic xmlns:pic="http://schemas.openxmlformats.org/drawingml/2006/picture">
                          <pic:nvPicPr>
                            <pic:cNvPr id="9" name="Picture 9" descr="C:\Users\jaime4\AppData\Local\Microsoft\Windows\Temporary Internet Files\Content.Word\Screen Shot 2014-11-10 at 3.14.55 PM.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flipH="1">
                              <a:off x="-272419" y="279870"/>
                              <a:ext cx="3814445" cy="3255010"/>
                            </a:xfrm>
                            <a:prstGeom prst="rect">
                              <a:avLst/>
                            </a:prstGeom>
                            <a:noFill/>
                            <a:ln>
                              <a:noFill/>
                            </a:ln>
                          </pic:spPr>
                        </pic:pic>
                        <pic:pic xmlns:pic="http://schemas.openxmlformats.org/drawingml/2006/picture">
                          <pic:nvPicPr>
                            <pic:cNvPr id="7" name="Picture 7" descr="\\khensu\Home07\jaime4\Desktop\Headphone amp2\Headphone amp2\Screen Shot 2014-11-10 at 11.46.21 AM.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3374946" y="487998"/>
                              <a:ext cx="3903345" cy="2927350"/>
                            </a:xfrm>
                            <a:prstGeom prst="rect">
                              <a:avLst/>
                            </a:prstGeom>
                            <a:noFill/>
                            <a:ln>
                              <a:noFill/>
                            </a:ln>
                          </pic:spPr>
                        </pic:pic>
                        <pic:pic xmlns:pic="http://schemas.openxmlformats.org/drawingml/2006/picture">
                          <pic:nvPicPr>
                            <pic:cNvPr id="11" name="Picture 11" descr="\\khensu\Home07\jaime4\Desktop\Screen Shot 2014-11-10 at 3.24.48 PM.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3275999" y="4606210"/>
                              <a:ext cx="4039870" cy="2906395"/>
                            </a:xfrm>
                            <a:prstGeom prst="rect">
                              <a:avLst/>
                            </a:prstGeom>
                            <a:noFill/>
                            <a:ln>
                              <a:noFill/>
                            </a:ln>
                          </pic:spPr>
                        </pic:pic>
                        <pic:pic xmlns:pic="http://schemas.openxmlformats.org/drawingml/2006/picture">
                          <pic:nvPicPr>
                            <pic:cNvPr id="10" name="Picture 10" descr="\\khensu\Home07\jaime4\Desktop\Screen Shot 2014-11-10 at 3.28.38 PM.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286067" y="4558443"/>
                              <a:ext cx="3943350" cy="3371215"/>
                            </a:xfrm>
                            <a:prstGeom prst="rect">
                              <a:avLst/>
                            </a:prstGeom>
                            <a:noFill/>
                            <a:ln>
                              <a:noFill/>
                            </a:ln>
                          </pic:spPr>
                        </pic:pic>
                      </wpg:grpSp>
                      <pic:pic xmlns:pic="http://schemas.openxmlformats.org/drawingml/2006/picture">
                        <pic:nvPicPr>
                          <pic:cNvPr id="13" name="Picture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5400000">
                            <a:off x="1651380" y="6428095"/>
                            <a:ext cx="2503170" cy="622935"/>
                          </a:xfrm>
                          <a:prstGeom prst="rect">
                            <a:avLst/>
                          </a:prstGeom>
                        </pic:spPr>
                      </pic:pic>
                    </wpg:wgp>
                  </a:graphicData>
                </a:graphic>
              </wp:anchor>
            </w:drawing>
          </mc:Choice>
          <mc:Fallback>
            <w:pict>
              <v:group w14:anchorId="2714DDE6" id="Group 4" o:spid="_x0000_s1026" style="position:absolute;margin-left:-33.3pt;margin-top:.55pt;width:534.65pt;height:646.9pt;z-index:251653120" coordsize="67902,8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">
                <v:group id="Group 3" o:spid="_x0000_s1027" style="position:absolute;width:67902;height:82157" coordsize="67902,82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2724;top:2797;width:38144;height:32551;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lYFjEAAAA2gAAAA8AAABkcnMvZG93bnJldi54bWxEj0FrwkAUhO+F/oflFXoR3VisaOoqtih4&#10;EMQonh/Z1yRt9m2a3Wbjv3cLQo/DzHzDLFa9qUVHrassKxiPEhDEudUVFwrOp+1wBsJ5ZI21ZVJw&#10;JQer5ePDAlNtAx+py3whIoRdigpK75tUSpeXZNCNbEMcvU/bGvRRtoXULYYIN7V8SZKpNFhxXCix&#10;oY+S8u/s1ygwthtcknz/s9+8T4rQv4ZD9hWUen7q128gPPX+P3xv77SCOfxdiTdA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lYFjEAAAA2gAAAA8AAAAAAAAAAAAAAAAA&#10;nwIAAGRycy9kb3ducmV2LnhtbFBLBQYAAAAABAAEAPcAAACQAwAAAAA=&#10;">
                    <v:imagedata r:id="rId18" o:title="Screen Shot 2014-11-10 at 3.14.55 PM"/>
                    <v:path arrowok="t"/>
                  </v:shape>
                  <v:shape id="Picture 7" o:spid="_x0000_s1029" type="#_x0000_t75" style="position:absolute;left:33749;top:4880;width:39033;height:29273;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vFzDAAAA2gAAAA8AAABkcnMvZG93bnJldi54bWxEj0FrwkAUhO8F/8PyBC9SN/bQSpqNqFgp&#10;UsSqeH5kX7PB7NuQXU38926h0OMwM98w2by3tbhR6yvHCqaTBARx4XTFpYLT8eN5BsIHZI21Y1Jw&#10;Jw/zfPCUYapdx990O4RSRAj7FBWYEJpUSl8YsugnriGO3o9rLYYo21LqFrsIt7V8SZJXabHiuGCw&#10;oZWh4nK4WgVLvG/l/rpeFpvxuVsz7c7ma6zUaNgv3kEE6sN/+K/9qRW8we+VeANk/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6C8XMMAAADaAAAADwAAAAAAAAAAAAAAAACf&#10;AgAAZHJzL2Rvd25yZXYueG1sUEsFBgAAAAAEAAQA9wAAAI8DAAAAAA==&#10;">
                    <v:imagedata r:id="rId19" o:title="Screen Shot 2014-11-10 at 11.46.21 AM"/>
                    <v:path arrowok="t"/>
                  </v:shape>
                  <v:shape id="Picture 11" o:spid="_x0000_s1030" type="#_x0000_t75" style="position:absolute;left:32759;top:46062;width:40399;height:2906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sCWvBAAAA2wAAAA8AAABkcnMvZG93bnJldi54bWxET01rAjEQvRf6H8IUeqtZhbayGkVEoYeC&#10;dO2hx3EzuwluJksS1/Xfm0Kht3m8z1muR9eJgUK0nhVMJwUI4tpry62C7+P+ZQ4iJmSNnWdScKMI&#10;69XjwxJL7a/8RUOVWpFDOJaowKTUl1LG2pDDOPE9ceYaHxymDEMrdcBrDnednBXFm3RoOTcY7Glr&#10;qD5XF6eg+nl/PW1vuwNZDs3c2M+hSbVSz0/jZgEi0Zj+xX/uD53nT+H3l3yAX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usCWvBAAAA2wAAAA8AAAAAAAAAAAAAAAAAnwIA&#10;AGRycy9kb3ducmV2LnhtbFBLBQYAAAAABAAEAPcAAACNAwAAAAA=&#10;">
                    <v:imagedata r:id="rId20" o:title="Screen Shot 2014-11-10 at 3.24.48 PM"/>
                    <v:path arrowok="t"/>
                  </v:shape>
                  <v:shape id="Picture 10" o:spid="_x0000_s1031" type="#_x0000_t75" style="position:absolute;left:-2861;top:45584;width:39434;height:33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AvTbFAAAA2wAAAA8AAABkcnMvZG93bnJldi54bWxEj8FuwkAMRO+V+IeVkbiVDRG0KGVBKFIL&#10;h/ZA6AdYWTcJZL1pdkvC39eHSr3ZmvHM82Y3ulbdqA+NZwOLeQKKuPS24crA5/n1cQ0qRGSLrWcy&#10;cKcAu+3kYYOZ9QOf6FbESkkIhwwN1DF2mdahrMlhmPuOWLQv3zuMsvaVtj0OEu5anSbJk3bYsDTU&#10;2FFeU3ktfpyB/KM5r47uEJ+/l4O+v1/SdVG9GTObjvsXUJHG+G/+uz5awRd6+UUG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gL02xQAAANsAAAAPAAAAAAAAAAAAAAAA&#10;AJ8CAABkcnMvZG93bnJldi54bWxQSwUGAAAAAAQABAD3AAAAkQMAAAAA&#10;">
                    <v:imagedata r:id="rId21" o:title="Screen Shot 2014-11-10 at 3.28.38 PM"/>
                    <v:path arrowok="t"/>
                  </v:shape>
                </v:group>
                <v:shape id="Picture 13" o:spid="_x0000_s1032" type="#_x0000_t75" style="position:absolute;left:16513;top:64280;width:25032;height:623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DEtLBAAAA2wAAAA8AAABkcnMvZG93bnJldi54bWxET0trAjEQvgv+hzCCN826FZGtUUQo7Umo&#10;D6S3YTPdbE0myya623/fFARv8/E9Z7XpnRV3akPtWcFsmoEgLr2uuVJwOr5NliBCRNZoPZOCXwqw&#10;WQ8HKyy07/iT7odYiRTCoUAFJsamkDKUhhyGqW+IE/ftW4cxwbaSusUuhTsr8yxbSIc1pwaDDe0M&#10;ldfDzSm4bDs9m5v8y+Y/t3LPcz5b867UeNRvX0FE6uNT/HB/6DT/Bf5/SQfI9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PDEtLBAAAA2wAAAA8AAAAAAAAAAAAAAAAAnwIA&#10;AGRycy9kb3ducmV2LnhtbFBLBQYAAAAABAAEAPcAAACNAwAAAAA=&#10;">
                  <v:imagedata r:id="rId22" o:title=""/>
                  <v:path arrowok="t"/>
                </v:shape>
                <w10:wrap type="tight"/>
              </v:group>
            </w:pict>
          </mc:Fallback>
        </mc:AlternateContent>
      </w:r>
    </w:p>
    <w:p w:rsidR="00A43487" w:rsidRPr="00CC6881" w:rsidRDefault="00D2520C" w:rsidP="0015070F">
      <w:pPr>
        <w:ind w:left="405" w:firstLine="303"/>
        <w:rPr>
          <w:b/>
          <w:sz w:val="36"/>
          <w:szCs w:val="36"/>
        </w:rPr>
      </w:pPr>
      <w:r w:rsidRPr="00CC6881">
        <w:rPr>
          <w:b/>
          <w:sz w:val="36"/>
          <w:szCs w:val="36"/>
        </w:rPr>
        <w:lastRenderedPageBreak/>
        <w:t>Part 2 Final Report</w:t>
      </w:r>
    </w:p>
    <w:p w:rsidR="00CC6881" w:rsidRDefault="00E21943" w:rsidP="0015070F">
      <w:pPr>
        <w:ind w:left="405" w:firstLine="303"/>
        <w:rPr>
          <w:sz w:val="36"/>
          <w:szCs w:val="36"/>
        </w:rPr>
      </w:pPr>
      <w:r>
        <w:rPr>
          <w:sz w:val="36"/>
          <w:szCs w:val="36"/>
        </w:rPr>
        <w:t>Introduction</w:t>
      </w:r>
      <w:r w:rsidR="00CC6881">
        <w:rPr>
          <w:sz w:val="36"/>
          <w:szCs w:val="36"/>
        </w:rPr>
        <w:t>:</w:t>
      </w:r>
    </w:p>
    <w:p w:rsidR="00E21943" w:rsidRDefault="00D2520C" w:rsidP="0015070F">
      <w:pPr>
        <w:ind w:left="405" w:firstLine="303"/>
      </w:pPr>
      <w:r>
        <w:rPr>
          <w:sz w:val="36"/>
          <w:szCs w:val="36"/>
        </w:rPr>
        <w:tab/>
      </w:r>
      <w:r>
        <w:t xml:space="preserve">Up to this point all previous work was completed for the ECE 421 midterm but to continue </w:t>
      </w:r>
      <w:r w:rsidR="00CC6881">
        <w:t xml:space="preserve">where I left off I began by building and testing the designed amplifier discussed above, this turned out to be pretty straight forward and my prototype worked as expected with the exception of changing a couple resistor values to increase and match performance, I was able to achieve desired gain of 10 dB and </w:t>
      </w:r>
      <w:r w:rsidR="00E21943">
        <w:t>power output of around 300mWatts. I also decided to swap out the three diodes in the output stage for a blue LED and lowering the pair of resistors in the same series was able to get it to turn on but this also lowered my gain, but I was able to balance this out by lowering the resistance in RE of my gain stage.</w:t>
      </w:r>
    </w:p>
    <w:p w:rsidR="00D2520C" w:rsidRDefault="00E21943" w:rsidP="0015070F">
      <w:pPr>
        <w:ind w:left="405" w:firstLine="303"/>
      </w:pPr>
      <w:r>
        <w:tab/>
        <w:t xml:space="preserve">After getting to the point where I was happy with this amplifier, I started becoming greedy for more power </w:t>
      </w:r>
      <w:r w:rsidR="009A084F">
        <w:t>and as I started rising the gain and power the 3904 and 3906 transistors in my output stage started burning out, so I began to</w:t>
      </w:r>
      <w:r>
        <w:t xml:space="preserve"> </w:t>
      </w:r>
      <w:r w:rsidR="009A084F">
        <w:t>experiment</w:t>
      </w:r>
      <w:r>
        <w:t xml:space="preserve"> with Tip41 and Tip42 transistors</w:t>
      </w:r>
      <w:r w:rsidR="009A084F">
        <w:t xml:space="preserve"> using the same topology. First in simulation I found the model and beg</w:t>
      </w:r>
      <w:r w:rsidR="00C41F75">
        <w:t>an playing with resistor values.</w:t>
      </w:r>
      <w:r w:rsidR="00C41F75">
        <w:rPr>
          <w:noProof/>
          <w:lang w:eastAsia="en-US"/>
        </w:rPr>
        <w:drawing>
          <wp:inline distT="0" distB="0" distL="0" distR="0">
            <wp:extent cx="5302156" cy="3739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4-12-08 at 9.40.08 AM.png"/>
                    <pic:cNvPicPr/>
                  </pic:nvPicPr>
                  <pic:blipFill>
                    <a:blip r:embed="rId23">
                      <a:extLst>
                        <a:ext uri="{28A0092B-C50C-407E-A947-70E740481C1C}">
                          <a14:useLocalDpi xmlns:a14="http://schemas.microsoft.com/office/drawing/2010/main" val="0"/>
                        </a:ext>
                      </a:extLst>
                    </a:blip>
                    <a:stretch>
                      <a:fillRect/>
                    </a:stretch>
                  </pic:blipFill>
                  <pic:spPr>
                    <a:xfrm>
                      <a:off x="0" y="0"/>
                      <a:ext cx="5309642" cy="3745113"/>
                    </a:xfrm>
                    <a:prstGeom prst="rect">
                      <a:avLst/>
                    </a:prstGeom>
                  </pic:spPr>
                </pic:pic>
              </a:graphicData>
            </a:graphic>
          </wp:inline>
        </w:drawing>
      </w:r>
    </w:p>
    <w:p w:rsidR="00C41F75" w:rsidRDefault="00C41F75" w:rsidP="0015070F">
      <w:pPr>
        <w:ind w:left="405" w:firstLine="303"/>
      </w:pPr>
      <w:r>
        <w:tab/>
        <w:t>This design is very similar to the previous except f</w:t>
      </w:r>
      <w:r w:rsidR="006B1FCB">
        <w:t>or the Tips and resistor values used, I was able to get a gain of around 18 dB and Power of around 2.7 Watts</w:t>
      </w:r>
    </w:p>
    <w:p w:rsidR="00C41F75" w:rsidRDefault="00C41F75" w:rsidP="0015070F">
      <w:pPr>
        <w:ind w:left="405" w:firstLine="303"/>
      </w:pPr>
    </w:p>
    <w:p w:rsidR="00C41F75" w:rsidRDefault="006B1FCB" w:rsidP="0015070F">
      <w:pPr>
        <w:ind w:left="405" w:firstLine="303"/>
      </w:pPr>
      <w:r>
        <w:rPr>
          <w:noProof/>
          <w:lang w:eastAsia="en-US"/>
        </w:rPr>
        <w:lastRenderedPageBreak/>
        <mc:AlternateContent>
          <mc:Choice Requires="wpg">
            <w:drawing>
              <wp:anchor distT="0" distB="0" distL="114300" distR="114300" simplePos="0" relativeHeight="251660288" behindDoc="0" locked="0" layoutInCell="1" allowOverlap="1">
                <wp:simplePos x="0" y="0"/>
                <wp:positionH relativeFrom="column">
                  <wp:posOffset>6824</wp:posOffset>
                </wp:positionH>
                <wp:positionV relativeFrom="paragraph">
                  <wp:posOffset>0</wp:posOffset>
                </wp:positionV>
                <wp:extent cx="6208300" cy="8221345"/>
                <wp:effectExtent l="0" t="0" r="2540" b="8255"/>
                <wp:wrapTight wrapText="bothSides">
                  <wp:wrapPolygon edited="0">
                    <wp:start x="0" y="0"/>
                    <wp:lineTo x="0" y="10260"/>
                    <wp:lineTo x="10804" y="10410"/>
                    <wp:lineTo x="0" y="10711"/>
                    <wp:lineTo x="0" y="21572"/>
                    <wp:lineTo x="10340" y="21572"/>
                    <wp:lineTo x="21543" y="21572"/>
                    <wp:lineTo x="21543" y="10811"/>
                    <wp:lineTo x="10804" y="10410"/>
                    <wp:lineTo x="21543" y="10360"/>
                    <wp:lineTo x="21476"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6208300" cy="8221345"/>
                          <a:chOff x="0" y="0"/>
                          <a:chExt cx="6208300" cy="8221345"/>
                        </a:xfrm>
                      </wpg:grpSpPr>
                      <wpg:grpSp>
                        <wpg:cNvPr id="17" name="Group 17"/>
                        <wpg:cNvGrpSpPr/>
                        <wpg:grpSpPr>
                          <a:xfrm>
                            <a:off x="0" y="0"/>
                            <a:ext cx="6159452" cy="3948430"/>
                            <a:chOff x="0" y="0"/>
                            <a:chExt cx="6159452" cy="3948430"/>
                          </a:xfrm>
                        </wpg:grpSpPr>
                        <pic:pic xmlns:pic="http://schemas.openxmlformats.org/drawingml/2006/picture">
                          <pic:nvPicPr>
                            <pic:cNvPr id="12" name="Picture 1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rot="5400000">
                              <a:off x="-509905" y="513591"/>
                              <a:ext cx="3903345" cy="2883535"/>
                            </a:xfrm>
                            <a:prstGeom prst="rect">
                              <a:avLst/>
                            </a:prstGeom>
                          </pic:spPr>
                        </pic:pic>
                        <pic:pic xmlns:pic="http://schemas.openxmlformats.org/drawingml/2006/picture">
                          <pic:nvPicPr>
                            <pic:cNvPr id="14" name="Picture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rot="5400000">
                              <a:off x="2598372" y="387350"/>
                              <a:ext cx="3948430" cy="3173730"/>
                            </a:xfrm>
                            <a:prstGeom prst="rect">
                              <a:avLst/>
                            </a:prstGeom>
                          </pic:spPr>
                        </pic:pic>
                      </wpg:grpSp>
                      <pic:pic xmlns:pic="http://schemas.openxmlformats.org/drawingml/2006/picture">
                        <pic:nvPicPr>
                          <pic:cNvPr id="15" name="Picture 1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rot="5400000">
                            <a:off x="-617561" y="4718713"/>
                            <a:ext cx="4118610" cy="2881630"/>
                          </a:xfrm>
                          <a:prstGeom prst="rect">
                            <a:avLst/>
                          </a:prstGeom>
                        </pic:spPr>
                      </pic:pic>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rot="5400000">
                            <a:off x="2558955" y="4572000"/>
                            <a:ext cx="4097020" cy="3201670"/>
                          </a:xfrm>
                          <a:prstGeom prst="rect">
                            <a:avLst/>
                          </a:prstGeom>
                        </pic:spPr>
                      </pic:pic>
                    </wpg:wgp>
                  </a:graphicData>
                </a:graphic>
              </wp:anchor>
            </w:drawing>
          </mc:Choice>
          <mc:Fallback>
            <w:pict>
              <v:group w14:anchorId="65E4E31F" id="Group 18" o:spid="_x0000_s1026" style="position:absolute;margin-left:.55pt;margin-top:0;width:488.85pt;height:647.35pt;z-index:251660288" coordsize="62083,82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">
                <v:group id="Group 17" o:spid="_x0000_s1027" style="position:absolute;width:61594;height:39484" coordsize="61594,39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Picture 12" o:spid="_x0000_s1028" type="#_x0000_t75" style="position:absolute;left:-5099;top:5135;width:39034;height:2883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9Cq7BAAAA2wAAAA8AAABkcnMvZG93bnJldi54bWxET01rAjEQvRf8D2EEbzVbQStbo7RFQRAL&#10;ag89TjfT3dBksiRxXf+9KRS8zeN9zmLVOys6CtF4VvA0LkAQV14brhV8njaPcxAxIWu0nknBlSKs&#10;loOHBZbaX/hA3THVIodwLFFBk1JbShmrhhzGsW+JM/fjg8OUYailDnjJ4c7KSVHMpEPDuaHBlt4b&#10;qn6PZ6fARvk93RhbHczHdb376p7Pb/ug1GjYv76ASNSnu/jfvdV5/gT+fskHyO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V9Cq7BAAAA2wAAAA8AAAAAAAAAAAAAAAAAnwIA&#10;AGRycy9kb3ducmV2LnhtbFBLBQYAAAAABAAEAPcAAACNAwAAAAA=&#10;">
                    <v:imagedata r:id="rId28" o:title=""/>
                    <v:path arrowok="t"/>
                  </v:shape>
                  <v:shape id="Picture 14" o:spid="_x0000_s1029" type="#_x0000_t75" style="position:absolute;left:25984;top:3873;width:39484;height:317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p83rCAAAA2wAAAA8AAABkcnMvZG93bnJldi54bWxET01rAjEQvQv+hzCCt5pVipatUUSwFEFQ&#10;Wyrexs10s7qZbDdR139vhIK3ebzPGU8bW4oL1b5wrKDfS0AQZ04XnCv4/lq8vIHwAVlj6ZgU3MjD&#10;dNJujTHV7sobumxDLmII+xQVmBCqVEqfGbLoe64ijtyvqy2GCOtc6hqvMdyWcpAkQ2mx4NhgsKK5&#10;oey0PVsF52Oz/lj9jA5zsx/9DVcHvdxxUKrbaWbvIAI14Sn+d3/qOP8VHr/EA+Tk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6fN6wgAAANsAAAAPAAAAAAAAAAAAAAAAAJ8C&#10;AABkcnMvZG93bnJldi54bWxQSwUGAAAAAAQABAD3AAAAjgMAAAAA&#10;">
                    <v:imagedata r:id="rId29" o:title=""/>
                    <v:path arrowok="t"/>
                  </v:shape>
                </v:group>
                <v:shape id="Picture 15" o:spid="_x0000_s1030" type="#_x0000_t75" style="position:absolute;left:-6176;top:47187;width:41186;height:2881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uR6jAAAAA2wAAAA8AAABkcnMvZG93bnJldi54bWxET9uKwjAQfV/wH8IIvoimCq5SjVKEFWFB&#10;8ILPQzM2xWZSmqytf78RBN/mcK6z2nS2Eg9qfOlYwWScgCDOnS65UHA5/4wWIHxA1lg5JgVP8rBZ&#10;975WmGrX8pEep1CIGMI+RQUmhDqV0ueGLPqxq4kjd3ONxRBhU0jdYBvDbSWnSfItLZYcGwzWtDWU&#10;309/VkF2qLN2tuV7a+a7K02H80M3/FVq0O+yJYhAXfiI3+69jvNn8PolHi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u5HqMAAAADbAAAADwAAAAAAAAAAAAAAAACfAgAA&#10;ZHJzL2Rvd25yZXYueG1sUEsFBgAAAAAEAAQA9wAAAIwDAAAAAA==&#10;">
                  <v:imagedata r:id="rId30" o:title=""/>
                  <v:path arrowok="t"/>
                </v:shape>
                <v:shape id="Picture 16" o:spid="_x0000_s1031" type="#_x0000_t75" style="position:absolute;left:25590;top:45719;width:40970;height:3201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1hCTAAAAA2wAAAA8AAABkcnMvZG93bnJldi54bWxET0uLwjAQvi/4H8II3ta0e9BSjSKC4GnF&#10;18LehmZsis2kJFHrvzfCwt7m43vOfNnbVtzJh8axgnycgSCunG64VnA6bj4LECEia2wdk4InBVgu&#10;Bh9zLLV78J7uh1iLFMKhRAUmxq6UMlSGLIax64gTd3HeYkzQ11J7fKRw28qvLJtIiw2nBoMdrQ1V&#10;18PNKtC/68vP+Zr7W/GNxXn3NFOb90qNhv1qBiJSH//Ff+6tTvMn8P4lHSA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WEJMAAAADbAAAADwAAAAAAAAAAAAAAAACfAgAA&#10;ZHJzL2Rvd25yZXYueG1sUEsFBgAAAAAEAAQA9wAAAIwDAAAAAA==&#10;">
                  <v:imagedata r:id="rId31" o:title=""/>
                  <v:path arrowok="t"/>
                </v:shape>
                <w10:wrap type="tight"/>
              </v:group>
            </w:pict>
          </mc:Fallback>
        </mc:AlternateContent>
      </w:r>
      <w:r w:rsidR="00C41F75">
        <w:t xml:space="preserve"> </w:t>
      </w:r>
    </w:p>
    <w:p w:rsidR="00DD0FAD" w:rsidRDefault="006B1FCB" w:rsidP="0015070F">
      <w:pPr>
        <w:ind w:left="405" w:firstLine="303"/>
        <w:rPr>
          <w:noProof/>
          <w:lang w:eastAsia="en-US"/>
        </w:rPr>
      </w:pPr>
      <w:r>
        <w:lastRenderedPageBreak/>
        <w:t xml:space="preserve">I decided to </w:t>
      </w:r>
      <w:r w:rsidR="004D5D27">
        <w:t xml:space="preserve">go ahead and build and test my amplifier and found to have a gain of around 20 dB power of around 1 Watt using </w:t>
      </w:r>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Vp</m:t>
                </m:r>
              </m:e>
              <m:sup>
                <m:r>
                  <w:rPr>
                    <w:rFonts w:ascii="Cambria Math" w:hAnsi="Cambria Math"/>
                  </w:rPr>
                  <m:t>2</m:t>
                </m:r>
              </m:sup>
            </m:sSup>
          </m:num>
          <m:den>
            <m:r>
              <w:rPr>
                <w:rFonts w:ascii="Cambria Math" w:hAnsi="Cambria Math"/>
              </w:rPr>
              <m:t>2*R</m:t>
            </m:r>
          </m:den>
        </m:f>
      </m:oMath>
      <w:r w:rsidR="004D5D27">
        <w:t xml:space="preserve">   with an 8 ohm speaker</w:t>
      </w:r>
      <w:r w:rsidR="00C13FFB">
        <w:t xml:space="preserve">, the whole circuit is drawing about 200 mA at 15 Watts so the efficiency is about 30% not very good but I can live with this </w:t>
      </w:r>
      <w:r>
        <w:t>.</w:t>
      </w:r>
      <w:r w:rsidR="004D5D27" w:rsidRPr="004D5D27">
        <w:rPr>
          <w:noProof/>
          <w:lang w:eastAsia="en-US"/>
        </w:rPr>
        <w:t xml:space="preserve"> </w:t>
      </w:r>
      <w:r w:rsidR="00DD0FAD">
        <w:rPr>
          <w:noProof/>
          <w:lang w:eastAsia="en-US"/>
        </w:rPr>
        <w:t>I also tried doing a two tone distortion test like in my Ltspice simulation and found the perfomance to be very similar t</w:t>
      </w:r>
      <w:r w:rsidR="00595A6C">
        <w:rPr>
          <w:noProof/>
          <w:lang w:eastAsia="en-US"/>
        </w:rPr>
        <w:t>he 3rd</w:t>
      </w:r>
      <w:r w:rsidR="00DD0FAD">
        <w:rPr>
          <w:noProof/>
          <w:lang w:eastAsia="en-US"/>
        </w:rPr>
        <w:t xml:space="preserve"> harmonic is down at -56 dBc</w:t>
      </w:r>
      <w:r w:rsidR="00595A6C">
        <w:rPr>
          <w:noProof/>
          <w:lang w:eastAsia="en-US"/>
        </w:rPr>
        <w:t>, and the 2</w:t>
      </w:r>
      <w:r w:rsidR="00595A6C" w:rsidRPr="00595A6C">
        <w:rPr>
          <w:noProof/>
          <w:vertAlign w:val="superscript"/>
          <w:lang w:eastAsia="en-US"/>
        </w:rPr>
        <w:t>nd</w:t>
      </w:r>
      <w:r w:rsidR="00C13FFB">
        <w:rPr>
          <w:noProof/>
          <w:lang w:eastAsia="en-US"/>
        </w:rPr>
        <w:t xml:space="preserve"> is about -35dBc in my </w:t>
      </w:r>
      <w:r w:rsidR="00595A6C">
        <w:rPr>
          <w:noProof/>
          <w:lang w:eastAsia="en-US"/>
        </w:rPr>
        <w:t>prototype vs the simulation which has -34dBc for the 3</w:t>
      </w:r>
      <w:r w:rsidR="00595A6C" w:rsidRPr="00595A6C">
        <w:rPr>
          <w:noProof/>
          <w:vertAlign w:val="superscript"/>
          <w:lang w:eastAsia="en-US"/>
        </w:rPr>
        <w:t>rd</w:t>
      </w:r>
      <w:r w:rsidR="00595A6C">
        <w:rPr>
          <w:noProof/>
          <w:lang w:eastAsia="en-US"/>
        </w:rPr>
        <w:t xml:space="preserve"> and -53 dBc for the 2</w:t>
      </w:r>
      <w:r w:rsidR="00595A6C" w:rsidRPr="00595A6C">
        <w:rPr>
          <w:noProof/>
          <w:vertAlign w:val="superscript"/>
          <w:lang w:eastAsia="en-US"/>
        </w:rPr>
        <w:t>nd</w:t>
      </w:r>
      <w:r w:rsidR="00C13FFB">
        <w:rPr>
          <w:noProof/>
          <w:lang w:eastAsia="en-US"/>
        </w:rPr>
        <w:t xml:space="preserve"> ?</w:t>
      </w:r>
    </w:p>
    <w:p w:rsidR="00DD0FAD" w:rsidRDefault="00DD0FAD" w:rsidP="0015070F">
      <w:pPr>
        <w:ind w:left="405" w:firstLine="303"/>
        <w:rPr>
          <w:noProof/>
          <w:lang w:eastAsia="en-US"/>
        </w:rPr>
      </w:pPr>
      <w:r>
        <w:rPr>
          <w:noProof/>
          <w:lang w:eastAsia="en-US"/>
        </w:rPr>
        <w:t xml:space="preserve"> </w:t>
      </w:r>
      <w:r w:rsidR="004D5D27">
        <w:rPr>
          <w:noProof/>
          <w:lang w:eastAsia="en-US"/>
        </w:rPr>
        <w:drawing>
          <wp:inline distT="0" distB="0" distL="0" distR="0" wp14:anchorId="51D89D92" wp14:editId="7E21BEC8">
            <wp:extent cx="5568287" cy="3295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e Wave.jpg"/>
                    <pic:cNvPicPr/>
                  </pic:nvPicPr>
                  <pic:blipFill>
                    <a:blip r:embed="rId32">
                      <a:extLst>
                        <a:ext uri="{28A0092B-C50C-407E-A947-70E740481C1C}">
                          <a14:useLocalDpi xmlns:a14="http://schemas.microsoft.com/office/drawing/2010/main" val="0"/>
                        </a:ext>
                      </a:extLst>
                    </a:blip>
                    <a:stretch>
                      <a:fillRect/>
                    </a:stretch>
                  </pic:blipFill>
                  <pic:spPr>
                    <a:xfrm>
                      <a:off x="0" y="0"/>
                      <a:ext cx="5613513" cy="3322417"/>
                    </a:xfrm>
                    <a:prstGeom prst="rect">
                      <a:avLst/>
                    </a:prstGeom>
                  </pic:spPr>
                </pic:pic>
              </a:graphicData>
            </a:graphic>
          </wp:inline>
        </w:drawing>
      </w:r>
    </w:p>
    <w:p w:rsidR="00DD0FAD" w:rsidRDefault="00DD0FAD" w:rsidP="0015070F">
      <w:pPr>
        <w:ind w:left="405" w:firstLine="303"/>
        <w:rPr>
          <w:noProof/>
          <w:lang w:eastAsia="en-US"/>
        </w:rPr>
      </w:pPr>
    </w:p>
    <w:p w:rsidR="00DD0FAD" w:rsidRDefault="00DD0FAD" w:rsidP="0015070F">
      <w:pPr>
        <w:ind w:left="405" w:firstLine="303"/>
        <w:rPr>
          <w:noProof/>
          <w:lang w:eastAsia="en-US"/>
        </w:rPr>
      </w:pPr>
    </w:p>
    <w:p w:rsidR="00C41F75" w:rsidRPr="00D2520C" w:rsidRDefault="00C41F75" w:rsidP="0015070F">
      <w:pPr>
        <w:ind w:left="405" w:firstLine="303"/>
      </w:pPr>
    </w:p>
    <w:p w:rsidR="0015070F" w:rsidRDefault="0015070F" w:rsidP="0015070F">
      <w:pPr>
        <w:ind w:left="405" w:firstLine="303"/>
      </w:pPr>
    </w:p>
    <w:p w:rsidR="0015070F" w:rsidRDefault="0015070F" w:rsidP="00122712">
      <w:pPr>
        <w:ind w:left="405" w:firstLine="303"/>
      </w:pPr>
    </w:p>
    <w:p w:rsidR="00F62E52" w:rsidRDefault="00F62E52" w:rsidP="00122712">
      <w:pPr>
        <w:ind w:left="405" w:firstLine="303"/>
      </w:pPr>
    </w:p>
    <w:p w:rsidR="00595A6C" w:rsidRDefault="00595A6C" w:rsidP="00122712">
      <w:pPr>
        <w:ind w:left="405" w:firstLine="303"/>
      </w:pPr>
    </w:p>
    <w:p w:rsidR="00595A6C" w:rsidRDefault="00595A6C" w:rsidP="00122712">
      <w:pPr>
        <w:ind w:left="405" w:firstLine="303"/>
      </w:pPr>
    </w:p>
    <w:p w:rsidR="00595A6C" w:rsidRDefault="00C13FFB" w:rsidP="00122712">
      <w:pPr>
        <w:ind w:left="405" w:firstLine="303"/>
      </w:pPr>
      <w:r>
        <w:rPr>
          <w:noProof/>
          <w:lang w:eastAsia="en-US"/>
        </w:rPr>
        <w:drawing>
          <wp:anchor distT="0" distB="0" distL="114300" distR="114300" simplePos="0" relativeHeight="251670528" behindDoc="0" locked="0" layoutInCell="1" allowOverlap="1" wp14:anchorId="1BFB2BFF" wp14:editId="0DD390AF">
            <wp:simplePos x="0" y="0"/>
            <wp:positionH relativeFrom="margin">
              <wp:posOffset>696084</wp:posOffset>
            </wp:positionH>
            <wp:positionV relativeFrom="paragraph">
              <wp:posOffset>-2224613</wp:posOffset>
            </wp:positionV>
            <wp:extent cx="4844415" cy="327596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4415" cy="3275965"/>
                    </a:xfrm>
                    <a:prstGeom prst="rect">
                      <a:avLst/>
                    </a:prstGeom>
                  </pic:spPr>
                </pic:pic>
              </a:graphicData>
            </a:graphic>
            <wp14:sizeRelH relativeFrom="margin">
              <wp14:pctWidth>0</wp14:pctWidth>
            </wp14:sizeRelH>
            <wp14:sizeRelV relativeFrom="margin">
              <wp14:pctHeight>0</wp14:pctHeight>
            </wp14:sizeRelV>
          </wp:anchor>
        </w:drawing>
      </w:r>
    </w:p>
    <w:p w:rsidR="00595A6C" w:rsidRDefault="00595A6C" w:rsidP="00122712">
      <w:pPr>
        <w:ind w:left="405" w:firstLine="303"/>
      </w:pPr>
    </w:p>
    <w:p w:rsidR="00595A6C" w:rsidRDefault="00595A6C" w:rsidP="00122712">
      <w:pPr>
        <w:ind w:left="405" w:firstLine="303"/>
      </w:pPr>
    </w:p>
    <w:p w:rsidR="00595A6C" w:rsidRDefault="00595A6C" w:rsidP="00122712">
      <w:pPr>
        <w:ind w:left="405" w:firstLine="303"/>
      </w:pPr>
    </w:p>
    <w:p w:rsidR="00595A6C" w:rsidRDefault="00595A6C" w:rsidP="00595A6C">
      <w:pPr>
        <w:ind w:left="405" w:firstLine="303"/>
      </w:pPr>
      <w:r>
        <w:rPr>
          <w:noProof/>
          <w:lang w:eastAsia="en-US"/>
        </w:rPr>
        <w:lastRenderedPageBreak/>
        <mc:AlternateContent>
          <mc:Choice Requires="wpg">
            <w:drawing>
              <wp:anchor distT="0" distB="0" distL="114300" distR="114300" simplePos="0" relativeHeight="251674624" behindDoc="0" locked="0" layoutInCell="1" allowOverlap="1" wp14:anchorId="033244F4" wp14:editId="3A8C02C2">
                <wp:simplePos x="0" y="0"/>
                <wp:positionH relativeFrom="column">
                  <wp:posOffset>-471426</wp:posOffset>
                </wp:positionH>
                <wp:positionV relativeFrom="paragraph">
                  <wp:posOffset>161</wp:posOffset>
                </wp:positionV>
                <wp:extent cx="7045325" cy="6508115"/>
                <wp:effectExtent l="0" t="0" r="3175" b="6985"/>
                <wp:wrapSquare wrapText="bothSides"/>
                <wp:docPr id="26" name="Group 26"/>
                <wp:cNvGraphicFramePr/>
                <a:graphic xmlns:a="http://schemas.openxmlformats.org/drawingml/2006/main">
                  <a:graphicData uri="http://schemas.microsoft.com/office/word/2010/wordprocessingGroup">
                    <wpg:wgp>
                      <wpg:cNvGrpSpPr/>
                      <wpg:grpSpPr>
                        <a:xfrm>
                          <a:off x="0" y="0"/>
                          <a:ext cx="7045325" cy="6508115"/>
                          <a:chOff x="0" y="0"/>
                          <a:chExt cx="7045325" cy="6508655"/>
                        </a:xfrm>
                      </wpg:grpSpPr>
                      <pic:pic xmlns:pic="http://schemas.openxmlformats.org/drawingml/2006/picture">
                        <pic:nvPicPr>
                          <pic:cNvPr id="20" name="Picture 2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45325" cy="3547745"/>
                          </a:xfrm>
                          <a:prstGeom prst="rect">
                            <a:avLst/>
                          </a:prstGeom>
                        </pic:spPr>
                      </pic:pic>
                      <pic:pic xmlns:pic="http://schemas.openxmlformats.org/drawingml/2006/picture">
                        <pic:nvPicPr>
                          <pic:cNvPr id="22" name="Picture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552734" y="3473355"/>
                            <a:ext cx="5636260" cy="3035300"/>
                          </a:xfrm>
                          <a:prstGeom prst="rect">
                            <a:avLst/>
                          </a:prstGeom>
                        </pic:spPr>
                      </pic:pic>
                    </wpg:wgp>
                  </a:graphicData>
                </a:graphic>
              </wp:anchor>
            </w:drawing>
          </mc:Choice>
          <mc:Fallback>
            <w:pict>
              <v:group w14:anchorId="138BDEFA" id="Group 26" o:spid="_x0000_s1026" style="position:absolute;margin-left:-37.1pt;margin-top:0;width:554.75pt;height:512.45pt;z-index:251674624" coordsize="70453,650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">
                <v:shape id="Picture 20" o:spid="_x0000_s1027" type="#_x0000_t75" style="position:absolute;width:70453;height:35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egSq/AAAA2wAAAA8AAABkcnMvZG93bnJldi54bWxET0tuwjAQ3SP1DtYgdQcOLEqV4kRAhdTu&#10;KPQAo3hiB+xxFJuQ3r5eVOry6f239eSdGGmIXWAFq2UBgrgJumOj4PtyXLyCiAlZowtMCn4oQl09&#10;zbZY6vDgLxrPyYgcwrFEBTalvpQyNpY8xmXoiTPXhsFjynAwUg/4yOHeyXVRvEiPHecGiz0dLDW3&#10;890ruL4fRycvJ3M3bvzUbbuPm4NV6nk+7d5AJJrSv/jP/aEVrPP6/CX/AFn9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M3oEqvwAAANsAAAAPAAAAAAAAAAAAAAAAAJ8CAABk&#10;cnMvZG93bnJldi54bWxQSwUGAAAAAAQABAD3AAAAiwMAAAAA&#10;">
                  <v:imagedata r:id="rId35" o:title=""/>
                  <v:path arrowok="t"/>
                </v:shape>
                <v:shape id="Picture 22" o:spid="_x0000_s1028" type="#_x0000_t75" style="position:absolute;left:5527;top:34733;width:56362;height:30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ZOvLEAAAA2wAAAA8AAABkcnMvZG93bnJldi54bWxEj0+LwjAUxO/CfofwFrxpag+i1SgiLOwe&#10;FtY/h3p7bZ5tsXkpSdT67TeC4HGYmd8wy3VvWnEj5xvLCibjBARxaXXDlYLj4Ws0A+EDssbWMil4&#10;kIf16mOwxEzbO+/otg+ViBD2GSqoQ+gyKX1Zk0E/th1x9M7WGQxRukpqh/cIN61Mk2QqDTYcF2rs&#10;aFtTedlfjYLZ1hXXk5/mxV+fF/lP4+e/VanU8LPfLEAE6sM7/Gp/awVpCs8v8QfI1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HZOvLEAAAA2wAAAA8AAAAAAAAAAAAAAAAA&#10;nwIAAGRycy9kb3ducmV2LnhtbFBLBQYAAAAABAAEAPcAAACQAwAAAAA=&#10;">
                  <v:imagedata r:id="rId31" o:title=""/>
                  <v:path arrowok="t"/>
                </v:shape>
                <w10:wrap type="square"/>
              </v:group>
            </w:pict>
          </mc:Fallback>
        </mc:AlternateContent>
      </w:r>
    </w:p>
    <w:p w:rsidR="00595A6C" w:rsidRDefault="00595A6C" w:rsidP="00595A6C">
      <w:pPr>
        <w:rPr>
          <w:sz w:val="36"/>
          <w:szCs w:val="36"/>
        </w:rPr>
      </w:pPr>
    </w:p>
    <w:p w:rsidR="00595A6C" w:rsidRDefault="00595A6C" w:rsidP="00595A6C">
      <w:pPr>
        <w:rPr>
          <w:sz w:val="36"/>
          <w:szCs w:val="36"/>
        </w:rPr>
      </w:pPr>
    </w:p>
    <w:p w:rsidR="00595A6C" w:rsidRDefault="00595A6C" w:rsidP="00595A6C">
      <w:pPr>
        <w:rPr>
          <w:sz w:val="36"/>
          <w:szCs w:val="36"/>
        </w:rPr>
      </w:pPr>
    </w:p>
    <w:p w:rsidR="00595A6C" w:rsidRDefault="00595A6C" w:rsidP="00595A6C">
      <w:pPr>
        <w:rPr>
          <w:sz w:val="36"/>
          <w:szCs w:val="36"/>
        </w:rPr>
      </w:pPr>
      <w:r w:rsidRPr="00595A6C">
        <w:rPr>
          <w:sz w:val="36"/>
          <w:szCs w:val="36"/>
        </w:rPr>
        <w:lastRenderedPageBreak/>
        <w:t>Conclusion</w:t>
      </w:r>
    </w:p>
    <w:p w:rsidR="00595A6C" w:rsidRDefault="00C621F1" w:rsidP="00595A6C">
      <w:pPr>
        <w:ind w:firstLine="708"/>
      </w:pPr>
      <w:r>
        <w:rPr>
          <w:noProof/>
          <w:sz w:val="36"/>
          <w:szCs w:val="36"/>
          <w:lang w:eastAsia="en-US"/>
        </w:rPr>
        <w:drawing>
          <wp:anchor distT="0" distB="0" distL="114300" distR="114300" simplePos="0" relativeHeight="251676672" behindDoc="1" locked="0" layoutInCell="1" allowOverlap="1" wp14:anchorId="03DD7F18" wp14:editId="636167ED">
            <wp:simplePos x="0" y="0"/>
            <wp:positionH relativeFrom="column">
              <wp:posOffset>3350317</wp:posOffset>
            </wp:positionH>
            <wp:positionV relativeFrom="paragraph">
              <wp:posOffset>129550</wp:posOffset>
            </wp:positionV>
            <wp:extent cx="3161665" cy="2115185"/>
            <wp:effectExtent l="0" t="0" r="635" b="0"/>
            <wp:wrapTight wrapText="bothSides">
              <wp:wrapPolygon edited="0">
                <wp:start x="0" y="0"/>
                <wp:lineTo x="0" y="21399"/>
                <wp:lineTo x="21474" y="21399"/>
                <wp:lineTo x="214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nam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1665" cy="2115185"/>
                    </a:xfrm>
                    <a:prstGeom prst="rect">
                      <a:avLst/>
                    </a:prstGeom>
                  </pic:spPr>
                </pic:pic>
              </a:graphicData>
            </a:graphic>
            <wp14:sizeRelH relativeFrom="page">
              <wp14:pctWidth>0</wp14:pctWidth>
            </wp14:sizeRelH>
            <wp14:sizeRelV relativeFrom="page">
              <wp14:pctHeight>0</wp14:pctHeight>
            </wp14:sizeRelV>
          </wp:anchor>
        </w:drawing>
      </w:r>
      <w:r w:rsidR="00595A6C">
        <w:t>In the end I was pretty pleased with my design it sounds really great and it’s too loud if turned up all the way when indoors, one thing I’m still trying to work out is getting the Led to turn on without comprising the same performance</w:t>
      </w:r>
      <w:r w:rsidR="00C13FFB">
        <w:t xml:space="preserve"> (Power Output)</w:t>
      </w:r>
      <w:r w:rsidR="00595A6C">
        <w:t xml:space="preserve">, If I can get this to work I plan to create a more finished amplifier and </w:t>
      </w:r>
      <w:r w:rsidR="00C13FFB">
        <w:t>solder my circuit in a Manhattan style and letting it set in a clear resin b</w:t>
      </w:r>
      <w:r>
        <w:t>lock as the picture below, the T</w:t>
      </w:r>
      <w:r w:rsidR="00C13FFB">
        <w:t xml:space="preserve">ips get pretty warm but hopefully the resin material will act as some sort of heat sink instead of creating some </w:t>
      </w:r>
      <w:r>
        <w:t>funky smells!. Please give me some feedback on this because it seems like a pretty cool idea.</w:t>
      </w:r>
    </w:p>
    <w:p w:rsidR="00C621F1" w:rsidRDefault="00C621F1" w:rsidP="00595A6C">
      <w:pPr>
        <w:ind w:firstLine="708"/>
      </w:pPr>
    </w:p>
    <w:p w:rsidR="00595A6C" w:rsidRDefault="00C621F1" w:rsidP="00595A6C">
      <w:pPr>
        <w:ind w:firstLine="708"/>
      </w:pPr>
      <w:bookmarkStart w:id="0" w:name="_GoBack"/>
      <w:r>
        <w:rPr>
          <w:noProof/>
          <w:lang w:eastAsia="en-US"/>
        </w:rPr>
        <w:drawing>
          <wp:anchor distT="0" distB="0" distL="114300" distR="114300" simplePos="0" relativeHeight="251675648" behindDoc="1" locked="0" layoutInCell="1" allowOverlap="1" wp14:anchorId="622ADEF1" wp14:editId="21B79C88">
            <wp:simplePos x="0" y="0"/>
            <wp:positionH relativeFrom="column">
              <wp:posOffset>136392</wp:posOffset>
            </wp:positionH>
            <wp:positionV relativeFrom="paragraph">
              <wp:posOffset>71196</wp:posOffset>
            </wp:positionV>
            <wp:extent cx="3923665" cy="2941320"/>
            <wp:effectExtent l="0" t="0" r="635" b="0"/>
            <wp:wrapTight wrapText="bothSides">
              <wp:wrapPolygon edited="0">
                <wp:start x="0" y="0"/>
                <wp:lineTo x="0" y="21404"/>
                <wp:lineTo x="21499" y="21404"/>
                <wp:lineTo x="21499" y="0"/>
                <wp:lineTo x="0" y="0"/>
              </wp:wrapPolygon>
            </wp:wrapTight>
            <wp:docPr id="28" name="Picture 28" descr="http://cdn.instructables.com/FD1/FI1Z/H27LRHYU/FD1FI1ZH27LRHYU.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instructables.com/FD1/FI1Z/H27LRHYU/FD1FI1ZH27LRHYU.LARG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3665" cy="29413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595A6C" w:rsidRDefault="00595A6C" w:rsidP="00595A6C">
      <w:pPr>
        <w:ind w:firstLine="708"/>
      </w:pPr>
    </w:p>
    <w:p w:rsidR="00F62E52" w:rsidRDefault="00595A6C" w:rsidP="00595A6C">
      <w:pPr>
        <w:ind w:firstLine="708"/>
      </w:pPr>
      <w:r>
        <w:t xml:space="preserve"> </w:t>
      </w:r>
    </w:p>
    <w:p w:rsidR="00595A6C" w:rsidRPr="00595A6C" w:rsidRDefault="00595A6C" w:rsidP="00595A6C">
      <w:pPr>
        <w:ind w:firstLine="708"/>
        <w:rPr>
          <w:sz w:val="36"/>
          <w:szCs w:val="36"/>
        </w:rPr>
      </w:pPr>
    </w:p>
    <w:sectPr w:rsidR="00595A6C" w:rsidRPr="00595A6C">
      <w:foot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FFB" w:rsidRDefault="00C13FFB" w:rsidP="006B1FCB">
      <w:pPr>
        <w:spacing w:after="0" w:line="240" w:lineRule="auto"/>
      </w:pPr>
      <w:r>
        <w:separator/>
      </w:r>
    </w:p>
  </w:endnote>
  <w:endnote w:type="continuationSeparator" w:id="0">
    <w:p w:rsidR="00C13FFB" w:rsidRDefault="00C13FFB" w:rsidP="006B1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6653670"/>
      <w:docPartObj>
        <w:docPartGallery w:val="Page Numbers (Bottom of Page)"/>
        <w:docPartUnique/>
      </w:docPartObj>
    </w:sdtPr>
    <w:sdtEndPr>
      <w:rPr>
        <w:noProof/>
      </w:rPr>
    </w:sdtEndPr>
    <w:sdtContent>
      <w:p w:rsidR="00C13FFB" w:rsidRDefault="00C13FFB">
        <w:pPr>
          <w:pStyle w:val="Footer"/>
          <w:jc w:val="right"/>
        </w:pPr>
        <w:r>
          <w:fldChar w:fldCharType="begin"/>
        </w:r>
        <w:r>
          <w:instrText xml:space="preserve"> PAGE   \* MERGEFORMAT </w:instrText>
        </w:r>
        <w:r>
          <w:fldChar w:fldCharType="separate"/>
        </w:r>
        <w:r w:rsidR="00C621F1">
          <w:rPr>
            <w:noProof/>
          </w:rPr>
          <w:t>8</w:t>
        </w:r>
        <w:r>
          <w:rPr>
            <w:noProof/>
          </w:rPr>
          <w:fldChar w:fldCharType="end"/>
        </w:r>
      </w:p>
    </w:sdtContent>
  </w:sdt>
  <w:p w:rsidR="00C13FFB" w:rsidRDefault="00C13F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FFB" w:rsidRDefault="00C13FFB" w:rsidP="006B1FCB">
      <w:pPr>
        <w:spacing w:after="0" w:line="240" w:lineRule="auto"/>
      </w:pPr>
      <w:r>
        <w:separator/>
      </w:r>
    </w:p>
  </w:footnote>
  <w:footnote w:type="continuationSeparator" w:id="0">
    <w:p w:rsidR="00C13FFB" w:rsidRDefault="00C13FFB" w:rsidP="006B1F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32760857"/>
    <w:multiLevelType w:val="hybridMultilevel"/>
    <w:tmpl w:val="35C2DD8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712"/>
    <w:rsid w:val="000E37F7"/>
    <w:rsid w:val="00122712"/>
    <w:rsid w:val="0015070F"/>
    <w:rsid w:val="0031540F"/>
    <w:rsid w:val="004D5D27"/>
    <w:rsid w:val="00595A6C"/>
    <w:rsid w:val="005C11FE"/>
    <w:rsid w:val="00632C62"/>
    <w:rsid w:val="006B1FCB"/>
    <w:rsid w:val="008741A8"/>
    <w:rsid w:val="00890BF9"/>
    <w:rsid w:val="00975857"/>
    <w:rsid w:val="009A084F"/>
    <w:rsid w:val="00A43487"/>
    <w:rsid w:val="00AA3ACD"/>
    <w:rsid w:val="00BF645A"/>
    <w:rsid w:val="00C13FFB"/>
    <w:rsid w:val="00C41F75"/>
    <w:rsid w:val="00C50010"/>
    <w:rsid w:val="00C621F1"/>
    <w:rsid w:val="00CC6881"/>
    <w:rsid w:val="00D2520C"/>
    <w:rsid w:val="00D27B0F"/>
    <w:rsid w:val="00D55DB2"/>
    <w:rsid w:val="00DD0FAD"/>
    <w:rsid w:val="00E21943"/>
    <w:rsid w:val="00F03423"/>
    <w:rsid w:val="00F52B4D"/>
    <w:rsid w:val="00F62E52"/>
    <w:rsid w:val="00FB131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B7E903-7025-4D42-9D9B-F22623552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F03423"/>
    <w:rPr>
      <w:color w:val="808080"/>
    </w:rPr>
  </w:style>
  <w:style w:type="paragraph" w:styleId="Header">
    <w:name w:val="header"/>
    <w:basedOn w:val="Normal"/>
    <w:link w:val="HeaderChar"/>
    <w:uiPriority w:val="99"/>
    <w:unhideWhenUsed/>
    <w:rsid w:val="006B1F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FCB"/>
  </w:style>
  <w:style w:type="paragraph" w:styleId="Footer">
    <w:name w:val="footer"/>
    <w:basedOn w:val="Normal"/>
    <w:link w:val="FooterChar"/>
    <w:uiPriority w:val="99"/>
    <w:unhideWhenUsed/>
    <w:rsid w:val="006B1F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N:\Office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F3E"/>
    <w:rsid w:val="00344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4F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A72AD717-7E46-4F3D-9B48-095370D7E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TotalTime>
  <Pages>9</Pages>
  <Words>986</Words>
  <Characters>5624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Jaime Rodriguez</dc:creator>
  <cp:keywords/>
  <cp:lastModifiedBy>Jaime Rodriguez</cp:lastModifiedBy>
  <cp:revision>2</cp:revision>
  <dcterms:created xsi:type="dcterms:W3CDTF">2014-12-08T20:50:00Z</dcterms:created>
  <dcterms:modified xsi:type="dcterms:W3CDTF">2014-12-08T20:50:00Z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